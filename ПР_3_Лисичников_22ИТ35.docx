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77E00" w14:textId="77777777" w:rsidR="00A11A55" w:rsidRPr="009925BD" w:rsidRDefault="00360191" w:rsidP="00EC01D5">
      <w:pPr>
        <w:pStyle w:val="1"/>
        <w:spacing w:before="0" w:line="360" w:lineRule="auto"/>
        <w:ind w:left="0" w:firstLine="709"/>
        <w:contextualSpacing/>
        <w:rPr>
          <w:rFonts w:cs="Times New Roman"/>
        </w:rPr>
      </w:pPr>
      <w:bookmarkStart w:id="0" w:name="_Toc492486486"/>
      <w:r w:rsidRPr="009925BD">
        <w:rPr>
          <w:rFonts w:cs="Times New Roman"/>
        </w:rPr>
        <w:t>Практическое задание</w:t>
      </w:r>
      <w:r w:rsidR="00A11A55" w:rsidRPr="009925BD">
        <w:rPr>
          <w:rFonts w:cs="Times New Roman"/>
        </w:rPr>
        <w:t xml:space="preserve"> №</w:t>
      </w:r>
      <w:bookmarkEnd w:id="0"/>
      <w:r w:rsidR="00D425FA" w:rsidRPr="009925BD">
        <w:rPr>
          <w:rFonts w:cs="Times New Roman"/>
        </w:rPr>
        <w:t>1</w:t>
      </w:r>
      <w:r w:rsidR="007553A3" w:rsidRPr="009925BD">
        <w:rPr>
          <w:rFonts w:cs="Times New Roman"/>
        </w:rPr>
        <w:t>_3</w:t>
      </w:r>
    </w:p>
    <w:p w14:paraId="27F9AF93" w14:textId="77777777" w:rsidR="00D425FA" w:rsidRPr="009925BD" w:rsidRDefault="00D425FA" w:rsidP="00EC01D5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30D1719F" w14:textId="3E92E29E" w:rsidR="00A60761" w:rsidRDefault="00B44DF3" w:rsidP="00EC01D5">
      <w:pPr>
        <w:spacing w:after="0" w:line="360" w:lineRule="auto"/>
        <w:ind w:firstLine="709"/>
        <w:contextualSpacing/>
        <w:jc w:val="center"/>
        <w:rPr>
          <w:rFonts w:ascii="Times New Roman" w:eastAsiaTheme="majorEastAsia" w:hAnsi="Times New Roman" w:cs="Times New Roman"/>
          <w:b/>
          <w:bCs/>
          <w:color w:val="4F81BD" w:themeColor="accent1"/>
          <w:sz w:val="28"/>
          <w:szCs w:val="28"/>
        </w:rPr>
      </w:pPr>
      <w:r w:rsidRPr="009925BD">
        <w:rPr>
          <w:rFonts w:ascii="Times New Roman" w:eastAsiaTheme="majorEastAsia" w:hAnsi="Times New Roman" w:cs="Times New Roman"/>
          <w:b/>
          <w:bCs/>
          <w:color w:val="4F81BD" w:themeColor="accent1"/>
          <w:sz w:val="28"/>
          <w:szCs w:val="28"/>
        </w:rPr>
        <w:t>Проведение инсталляции программного обеспечения компьютерных систем</w:t>
      </w:r>
      <w:r w:rsidR="00A60761" w:rsidRPr="009925BD">
        <w:rPr>
          <w:rFonts w:ascii="Times New Roman" w:eastAsiaTheme="majorEastAsia" w:hAnsi="Times New Roman" w:cs="Times New Roman"/>
          <w:b/>
          <w:bCs/>
          <w:color w:val="4F81BD" w:themeColor="accent1"/>
          <w:sz w:val="28"/>
          <w:szCs w:val="28"/>
        </w:rPr>
        <w:t>.</w:t>
      </w:r>
    </w:p>
    <w:p w14:paraId="240C9D45" w14:textId="77777777" w:rsidR="009925BD" w:rsidRPr="009925BD" w:rsidRDefault="009925BD" w:rsidP="00EC01D5">
      <w:pPr>
        <w:spacing w:after="0" w:line="360" w:lineRule="auto"/>
        <w:ind w:firstLine="709"/>
        <w:contextualSpacing/>
        <w:jc w:val="center"/>
        <w:rPr>
          <w:rFonts w:ascii="Times New Roman" w:eastAsiaTheme="majorEastAsia" w:hAnsi="Times New Roman" w:cs="Times New Roman"/>
          <w:b/>
          <w:bCs/>
          <w:color w:val="4F81BD" w:themeColor="accent1"/>
          <w:sz w:val="28"/>
          <w:szCs w:val="28"/>
        </w:rPr>
      </w:pPr>
    </w:p>
    <w:p w14:paraId="2032B5ED" w14:textId="355E7EB8" w:rsidR="00A60761" w:rsidRPr="00EC01D5" w:rsidRDefault="00A11A55" w:rsidP="00EC01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925BD">
        <w:rPr>
          <w:rFonts w:ascii="Times New Roman" w:hAnsi="Times New Roman" w:cs="Times New Roman"/>
          <w:b/>
          <w:color w:val="000000"/>
          <w:sz w:val="28"/>
          <w:szCs w:val="28"/>
        </w:rPr>
        <w:t>Цель работы:</w:t>
      </w:r>
      <w:r w:rsidRPr="009925B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16CCB" w:rsidRPr="009925BD">
        <w:rPr>
          <w:rFonts w:ascii="Times New Roman" w:hAnsi="Times New Roman" w:cs="Times New Roman"/>
          <w:sz w:val="28"/>
          <w:szCs w:val="28"/>
        </w:rPr>
        <w:t>научиться пользоваться образовательными информационными ресурсами, искать нужную информацию с их помощью, а также овладеть навыками установки программного обеспечения</w:t>
      </w:r>
      <w:r w:rsidR="00EC01D5" w:rsidRPr="00EC01D5">
        <w:rPr>
          <w:rFonts w:ascii="Times New Roman" w:hAnsi="Times New Roman" w:cs="Times New Roman"/>
          <w:sz w:val="28"/>
          <w:szCs w:val="28"/>
        </w:rPr>
        <w:t>.</w:t>
      </w:r>
    </w:p>
    <w:p w14:paraId="424E5EDE" w14:textId="77777777" w:rsidR="009925BD" w:rsidRPr="009925BD" w:rsidRDefault="009925BD" w:rsidP="00EC01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7A077C" w14:textId="77777777" w:rsidR="00A60761" w:rsidRPr="009925BD" w:rsidRDefault="00AB4EB0" w:rsidP="00EC01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925B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Ход работы </w:t>
      </w:r>
    </w:p>
    <w:p w14:paraId="687DF756" w14:textId="77777777" w:rsidR="00530045" w:rsidRPr="009925BD" w:rsidRDefault="00530045" w:rsidP="00EC01D5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25BD">
        <w:rPr>
          <w:rFonts w:ascii="Times New Roman" w:hAnsi="Times New Roman" w:cs="Times New Roman"/>
          <w:color w:val="000000"/>
          <w:sz w:val="28"/>
          <w:szCs w:val="28"/>
        </w:rPr>
        <w:t xml:space="preserve">Установить пакет </w:t>
      </w:r>
      <w:r w:rsidRPr="009925B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LibreOffice </w:t>
      </w:r>
    </w:p>
    <w:p w14:paraId="43868F89" w14:textId="77777777" w:rsidR="00530045" w:rsidRPr="009925BD" w:rsidRDefault="00530045" w:rsidP="00EC01D5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25BD">
        <w:rPr>
          <w:rFonts w:ascii="Times New Roman" w:hAnsi="Times New Roman" w:cs="Times New Roman"/>
          <w:color w:val="000000"/>
          <w:sz w:val="28"/>
          <w:szCs w:val="28"/>
        </w:rPr>
        <w:t xml:space="preserve">Проверить работу </w:t>
      </w:r>
      <w:r w:rsidRPr="009925BD">
        <w:rPr>
          <w:rFonts w:ascii="Times New Roman" w:hAnsi="Times New Roman" w:cs="Times New Roman"/>
          <w:color w:val="000000"/>
          <w:sz w:val="28"/>
          <w:szCs w:val="28"/>
          <w:lang w:val="en-US"/>
        </w:rPr>
        <w:t>LibreOffice Base</w:t>
      </w:r>
    </w:p>
    <w:p w14:paraId="1C3D46D3" w14:textId="1D970707" w:rsidR="00530045" w:rsidRPr="009925BD" w:rsidRDefault="00530045" w:rsidP="00EC01D5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25BD">
        <w:rPr>
          <w:rFonts w:ascii="Times New Roman" w:hAnsi="Times New Roman" w:cs="Times New Roman"/>
          <w:color w:val="000000"/>
          <w:sz w:val="28"/>
          <w:szCs w:val="28"/>
        </w:rPr>
        <w:t xml:space="preserve">Если </w:t>
      </w:r>
      <w:r w:rsidR="009925BD" w:rsidRPr="009925BD">
        <w:rPr>
          <w:rFonts w:ascii="Times New Roman" w:hAnsi="Times New Roman" w:cs="Times New Roman"/>
          <w:color w:val="000000"/>
          <w:sz w:val="28"/>
          <w:szCs w:val="28"/>
        </w:rPr>
        <w:t>в работе</w:t>
      </w:r>
      <w:r w:rsidR="00976E5F" w:rsidRPr="009925B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приложения</w:t>
      </w:r>
      <w:r w:rsidRPr="009925B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76E5F" w:rsidRPr="009925BD">
        <w:rPr>
          <w:rFonts w:ascii="Times New Roman" w:hAnsi="Times New Roman" w:cs="Times New Roman"/>
          <w:color w:val="000000"/>
          <w:sz w:val="28"/>
          <w:szCs w:val="28"/>
        </w:rPr>
        <w:t xml:space="preserve">присутствует ошибка «не обнаружена </w:t>
      </w:r>
      <w:r w:rsidR="00976E5F" w:rsidRPr="009925BD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="00976E5F" w:rsidRPr="009925BD">
        <w:rPr>
          <w:rFonts w:ascii="Times New Roman" w:hAnsi="Times New Roman" w:cs="Times New Roman"/>
          <w:color w:val="000000"/>
          <w:sz w:val="28"/>
          <w:szCs w:val="28"/>
        </w:rPr>
        <w:t>», устранить ее.</w:t>
      </w:r>
    </w:p>
    <w:p w14:paraId="75D2CE23" w14:textId="597B4EC2" w:rsidR="00976E5F" w:rsidRDefault="00976E5F" w:rsidP="00EC01D5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25BD">
        <w:rPr>
          <w:rFonts w:ascii="Times New Roman" w:hAnsi="Times New Roman" w:cs="Times New Roman"/>
          <w:color w:val="000000"/>
          <w:sz w:val="28"/>
          <w:szCs w:val="28"/>
        </w:rPr>
        <w:t>Составить инструкцию по установке приложения и устранении ошибки в работе приложения.</w:t>
      </w:r>
    </w:p>
    <w:p w14:paraId="6A894144" w14:textId="2C6D69E0" w:rsidR="009925BD" w:rsidRDefault="009925BD" w:rsidP="00EC01D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CF00EC8" w14:textId="1C94D5F0" w:rsidR="009925BD" w:rsidRDefault="009925BD" w:rsidP="00EC01D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925BD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14E00EF7" w14:textId="0E419E6F" w:rsidR="009925BD" w:rsidRPr="009925BD" w:rsidRDefault="00BC0EF4" w:rsidP="00EC01D5">
      <w:pPr>
        <w:pStyle w:val="a3"/>
        <w:numPr>
          <w:ilvl w:val="0"/>
          <w:numId w:val="1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LibreOffice</w:t>
      </w:r>
      <w:r>
        <w:rPr>
          <w:rFonts w:ascii="Times New Roman" w:hAnsi="Times New Roman" w:cs="Times New Roman"/>
          <w:sz w:val="28"/>
          <w:szCs w:val="28"/>
        </w:rPr>
        <w:t xml:space="preserve"> необходимо н</w:t>
      </w:r>
      <w:r w:rsidR="009925BD" w:rsidRPr="009925BD">
        <w:rPr>
          <w:rFonts w:ascii="Times New Roman" w:hAnsi="Times New Roman" w:cs="Times New Roman"/>
          <w:sz w:val="28"/>
          <w:szCs w:val="28"/>
        </w:rPr>
        <w:t xml:space="preserve">айти в интернете сайт </w:t>
      </w:r>
      <w:hyperlink r:id="rId8" w:history="1">
        <w:proofErr w:type="spellStart"/>
        <w:r w:rsidR="009925BD" w:rsidRPr="009925BD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libreoffice</w:t>
        </w:r>
        <w:proofErr w:type="spellEnd"/>
        <w:r w:rsidR="009925BD" w:rsidRPr="009925BD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="009925BD" w:rsidRPr="009925BD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org</w:t>
        </w:r>
      </w:hyperlink>
      <w:r w:rsidR="009925BD" w:rsidRPr="009925BD">
        <w:rPr>
          <w:rFonts w:ascii="Times New Roman" w:hAnsi="Times New Roman" w:cs="Times New Roman"/>
          <w:sz w:val="28"/>
          <w:szCs w:val="28"/>
        </w:rPr>
        <w:t xml:space="preserve"> </w:t>
      </w:r>
      <w:r w:rsidR="009925BD">
        <w:rPr>
          <w:rFonts w:ascii="Times New Roman" w:hAnsi="Times New Roman" w:cs="Times New Roman"/>
          <w:sz w:val="28"/>
          <w:szCs w:val="28"/>
        </w:rPr>
        <w:t>и зайти на него.</w:t>
      </w:r>
    </w:p>
    <w:p w14:paraId="7C838772" w14:textId="55446F4A" w:rsidR="009925BD" w:rsidRDefault="009925BD" w:rsidP="00EC01D5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5E5A817" wp14:editId="38EDF9CC">
            <wp:extent cx="5296201" cy="2830982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662" cy="28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E58DA" w14:textId="77777777" w:rsidR="009925BD" w:rsidRDefault="009925BD" w:rsidP="00EC01D5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38545765" w14:textId="5A009E5A" w:rsidR="009925BD" w:rsidRPr="009925BD" w:rsidRDefault="009925BD" w:rsidP="00EC01D5">
      <w:pPr>
        <w:pStyle w:val="a3"/>
        <w:numPr>
          <w:ilvl w:val="0"/>
          <w:numId w:val="16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Нажмите на кнопку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“DOWNLOAD”.</w:t>
      </w:r>
    </w:p>
    <w:p w14:paraId="51056083" w14:textId="3AF8CCD5" w:rsidR="009925BD" w:rsidRDefault="009925BD" w:rsidP="00EC01D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7C5DA51" wp14:editId="434353F8">
            <wp:extent cx="4876800" cy="258737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565" cy="258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6EDE1" w14:textId="1AD44CD2" w:rsidR="009925BD" w:rsidRDefault="009925BD" w:rsidP="00EC01D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5D93D10E" w14:textId="59409773" w:rsidR="009925BD" w:rsidRPr="009925BD" w:rsidRDefault="009925BD" w:rsidP="00EC01D5">
      <w:pPr>
        <w:pStyle w:val="a3"/>
        <w:numPr>
          <w:ilvl w:val="0"/>
          <w:numId w:val="16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9925BD">
        <w:rPr>
          <w:rFonts w:ascii="Times New Roman" w:hAnsi="Times New Roman" w:cs="Times New Roman"/>
          <w:color w:val="000000"/>
          <w:sz w:val="28"/>
          <w:szCs w:val="28"/>
        </w:rPr>
        <w:t>Наж</w:t>
      </w:r>
      <w:r>
        <w:rPr>
          <w:rFonts w:ascii="Times New Roman" w:hAnsi="Times New Roman" w:cs="Times New Roman"/>
          <w:color w:val="000000"/>
          <w:sz w:val="28"/>
          <w:szCs w:val="28"/>
        </w:rPr>
        <w:t>мите</w:t>
      </w:r>
      <w:r w:rsidRPr="009925BD"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желтую </w:t>
      </w:r>
      <w:r w:rsidRPr="009925BD">
        <w:rPr>
          <w:rFonts w:ascii="Times New Roman" w:hAnsi="Times New Roman" w:cs="Times New Roman"/>
          <w:color w:val="000000"/>
          <w:sz w:val="28"/>
          <w:szCs w:val="28"/>
        </w:rPr>
        <w:t>кнопку “</w:t>
      </w:r>
      <w:r w:rsidRPr="009925BD">
        <w:rPr>
          <w:rFonts w:ascii="Times New Roman" w:hAnsi="Times New Roman" w:cs="Times New Roman"/>
          <w:color w:val="000000"/>
          <w:sz w:val="28"/>
          <w:szCs w:val="28"/>
          <w:lang w:val="en-US"/>
        </w:rPr>
        <w:t>DOWNLOAD</w:t>
      </w:r>
      <w:r w:rsidRPr="009925BD">
        <w:rPr>
          <w:rFonts w:ascii="Times New Roman" w:hAnsi="Times New Roman" w:cs="Times New Roman"/>
          <w:color w:val="000000"/>
          <w:sz w:val="28"/>
          <w:szCs w:val="28"/>
        </w:rPr>
        <w:t>”.</w:t>
      </w:r>
    </w:p>
    <w:p w14:paraId="73397540" w14:textId="21C3DCBC" w:rsidR="009925BD" w:rsidRDefault="009925BD" w:rsidP="00EC01D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EEC8AD3" wp14:editId="5EA140E0">
            <wp:extent cx="4229735" cy="24885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12" r="19582"/>
                    <a:stretch/>
                  </pic:blipFill>
                  <pic:spPr bwMode="auto">
                    <a:xfrm>
                      <a:off x="0" y="0"/>
                      <a:ext cx="4232545" cy="249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7DE94" w14:textId="3857E8DB" w:rsidR="009925BD" w:rsidRDefault="009925BD" w:rsidP="00EC01D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1F8CED08" w14:textId="07BEEDD5" w:rsidR="009925BD" w:rsidRPr="009925BD" w:rsidRDefault="009925BD" w:rsidP="00EC01D5">
      <w:pPr>
        <w:pStyle w:val="a3"/>
        <w:numPr>
          <w:ilvl w:val="0"/>
          <w:numId w:val="16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 установки нажмите на выделенный зелёный текст.</w:t>
      </w:r>
    </w:p>
    <w:p w14:paraId="725FFFD9" w14:textId="58DED74A" w:rsidR="009925BD" w:rsidRDefault="00EC01D5" w:rsidP="00EC01D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F60E0B" wp14:editId="08802199">
                <wp:simplePos x="0" y="0"/>
                <wp:positionH relativeFrom="column">
                  <wp:posOffset>1044656</wp:posOffset>
                </wp:positionH>
                <wp:positionV relativeFrom="paragraph">
                  <wp:posOffset>320319</wp:posOffset>
                </wp:positionV>
                <wp:extent cx="465128" cy="142710"/>
                <wp:effectExtent l="104140" t="0" r="96520" b="0"/>
                <wp:wrapNone/>
                <wp:docPr id="15" name="Стрелка: вправо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230261">
                          <a:off x="0" y="0"/>
                          <a:ext cx="465128" cy="14271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DC1C5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15" o:spid="_x0000_s1026" type="#_x0000_t13" style="position:absolute;margin-left:82.25pt;margin-top:25.2pt;width:36.6pt;height:11.25pt;rotation:3528306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" adj="18286" fillcolor="red" stroked="f" strokeweight="2pt"/>
            </w:pict>
          </mc:Fallback>
        </mc:AlternateContent>
      </w:r>
      <w:r w:rsidR="009925BD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6E135AE" wp14:editId="3E21EAB9">
            <wp:extent cx="4870450" cy="1861714"/>
            <wp:effectExtent l="0" t="0" r="635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05" t="12063" r="18120" b="41715"/>
                    <a:stretch/>
                  </pic:blipFill>
                  <pic:spPr bwMode="auto">
                    <a:xfrm>
                      <a:off x="0" y="0"/>
                      <a:ext cx="4870450" cy="186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66702" w14:textId="238A168D" w:rsidR="009925BD" w:rsidRDefault="009925BD" w:rsidP="00EC01D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038FD626" w14:textId="0AD25F7B" w:rsidR="009925BD" w:rsidRPr="009925BD" w:rsidRDefault="009925BD" w:rsidP="00EC01D5">
      <w:pPr>
        <w:pStyle w:val="a3"/>
        <w:numPr>
          <w:ilvl w:val="0"/>
          <w:numId w:val="16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После установки файла запустите его.</w:t>
      </w:r>
    </w:p>
    <w:p w14:paraId="28E3FDDD" w14:textId="5E3B19DB" w:rsidR="009925BD" w:rsidRDefault="009925BD" w:rsidP="00EC01D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7D0A5A0" wp14:editId="064C9981">
            <wp:extent cx="4600049" cy="27692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68" cy="27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BD5AE" w14:textId="5BD458C4" w:rsidR="009925BD" w:rsidRDefault="009925BD" w:rsidP="00EC01D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451EDE13" w14:textId="03490E70" w:rsidR="009925BD" w:rsidRPr="009925BD" w:rsidRDefault="009925BD" w:rsidP="00EC01D5">
      <w:pPr>
        <w:pStyle w:val="a3"/>
        <w:numPr>
          <w:ilvl w:val="0"/>
          <w:numId w:val="16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Выберите тип установки, для начала лучше всего подойдет «Типичный».</w:t>
      </w:r>
    </w:p>
    <w:p w14:paraId="7C5E34DC" w14:textId="2B5CEECF" w:rsidR="009925BD" w:rsidRDefault="009925BD" w:rsidP="00EC01D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B2B970B" wp14:editId="2B09C750">
            <wp:extent cx="4633708" cy="280914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66" cy="281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2556A" w14:textId="22C154B8" w:rsidR="003C3D62" w:rsidRDefault="003C3D62" w:rsidP="00EC01D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6DDBECDC" w14:textId="291AA1D8" w:rsidR="00E4226F" w:rsidRDefault="00E4226F" w:rsidP="00EC01D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7DBFA0ED" w14:textId="3B8D8C8C" w:rsidR="00E4226F" w:rsidRDefault="00E4226F" w:rsidP="00EC01D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4055B8CA" w14:textId="339F06BC" w:rsidR="00E4226F" w:rsidRDefault="00E4226F" w:rsidP="00EC01D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76D21C9B" w14:textId="75A05CFE" w:rsidR="00E4226F" w:rsidRDefault="00E4226F" w:rsidP="00EC01D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241C71B0" w14:textId="724238B0" w:rsidR="00E4226F" w:rsidRDefault="00E4226F" w:rsidP="00EC01D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16C3EF30" w14:textId="77777777" w:rsidR="00E4226F" w:rsidRDefault="00E4226F" w:rsidP="00EC01D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0CA445D0" w14:textId="366C0E84" w:rsidR="003C3D62" w:rsidRPr="009925BD" w:rsidRDefault="00E4226F" w:rsidP="00EC01D5">
      <w:pPr>
        <w:pStyle w:val="a3"/>
        <w:numPr>
          <w:ilvl w:val="0"/>
          <w:numId w:val="16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Программа установлена!</w:t>
      </w:r>
    </w:p>
    <w:p w14:paraId="6D87C52D" w14:textId="621BCB2C" w:rsidR="003C3D62" w:rsidRDefault="00E4226F" w:rsidP="00EC01D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0558A2D" wp14:editId="5E2F92B3">
            <wp:extent cx="4912647" cy="2681492"/>
            <wp:effectExtent l="0" t="0" r="254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545" cy="269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E3145" w14:textId="55C51F8C" w:rsidR="00E4226F" w:rsidRDefault="00E4226F" w:rsidP="00EC01D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065824E4" w14:textId="51FD42C8" w:rsidR="00E4226F" w:rsidRDefault="00E4226F" w:rsidP="00EC01D5">
      <w:pPr>
        <w:pStyle w:val="a3"/>
        <w:numPr>
          <w:ilvl w:val="0"/>
          <w:numId w:val="16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работы с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LibreOffice</w:t>
      </w:r>
      <w:r w:rsidRPr="00E4226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Base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необходимо установить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JRE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Заходим на сайт </w:t>
      </w:r>
      <w:hyperlink r:id="rId16" w:history="1">
        <w:r w:rsidRPr="00E4226F">
          <w:rPr>
            <w:rStyle w:val="a9"/>
            <w:rFonts w:ascii="Times New Roman" w:hAnsi="Times New Roman" w:cs="Times New Roman"/>
            <w:sz w:val="28"/>
            <w:szCs w:val="28"/>
          </w:rPr>
          <w:t>https://www.java.com/en/download/</w:t>
        </w:r>
      </w:hyperlink>
      <w:r w:rsidR="00BC0EF4">
        <w:rPr>
          <w:rFonts w:ascii="Times New Roman" w:hAnsi="Times New Roman" w:cs="Times New Roman"/>
          <w:color w:val="000000"/>
          <w:sz w:val="28"/>
          <w:szCs w:val="28"/>
        </w:rPr>
        <w:t xml:space="preserve"> и нажимаем на выделенный синим текст </w:t>
      </w:r>
      <w:r w:rsidR="00BC0EF4" w:rsidRPr="00BC0EF4">
        <w:rPr>
          <w:rFonts w:ascii="Times New Roman" w:hAnsi="Times New Roman" w:cs="Times New Roman"/>
          <w:color w:val="000000"/>
          <w:sz w:val="28"/>
          <w:szCs w:val="28"/>
        </w:rPr>
        <w:t>“</w:t>
      </w:r>
      <w:r w:rsidR="00BC0EF4">
        <w:rPr>
          <w:rFonts w:ascii="Times New Roman" w:hAnsi="Times New Roman" w:cs="Times New Roman"/>
          <w:color w:val="000000"/>
          <w:sz w:val="28"/>
          <w:szCs w:val="28"/>
          <w:lang w:val="en-US"/>
        </w:rPr>
        <w:t>See</w:t>
      </w:r>
      <w:r w:rsidR="00BC0EF4" w:rsidRPr="00BC0E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C0EF4">
        <w:rPr>
          <w:rFonts w:ascii="Times New Roman" w:hAnsi="Times New Roman" w:cs="Times New Roman"/>
          <w:color w:val="000000"/>
          <w:sz w:val="28"/>
          <w:szCs w:val="28"/>
          <w:lang w:val="en-US"/>
        </w:rPr>
        <w:t>all</w:t>
      </w:r>
      <w:r w:rsidR="00BC0EF4" w:rsidRPr="00BC0E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C0EF4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="00BC0EF4" w:rsidRPr="00BC0EF4">
        <w:rPr>
          <w:rFonts w:ascii="Times New Roman" w:hAnsi="Times New Roman" w:cs="Times New Roman"/>
          <w:color w:val="000000"/>
          <w:sz w:val="28"/>
          <w:szCs w:val="28"/>
        </w:rPr>
        <w:t xml:space="preserve"> 8 </w:t>
      </w:r>
      <w:r w:rsidR="00BC0EF4">
        <w:rPr>
          <w:rFonts w:ascii="Times New Roman" w:hAnsi="Times New Roman" w:cs="Times New Roman"/>
          <w:color w:val="000000"/>
          <w:sz w:val="28"/>
          <w:szCs w:val="28"/>
          <w:lang w:val="en-US"/>
        </w:rPr>
        <w:t>Downloads</w:t>
      </w:r>
      <w:r w:rsidR="00BC0EF4" w:rsidRPr="00BC0E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C0EF4"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r w:rsidR="00BC0EF4" w:rsidRPr="00BC0E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C0EF4">
        <w:rPr>
          <w:rFonts w:ascii="Times New Roman" w:hAnsi="Times New Roman" w:cs="Times New Roman"/>
          <w:color w:val="000000"/>
          <w:sz w:val="28"/>
          <w:szCs w:val="28"/>
          <w:lang w:val="en-US"/>
        </w:rPr>
        <w:t>Desktop</w:t>
      </w:r>
      <w:r w:rsidR="00BC0EF4" w:rsidRPr="00BC0E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C0EF4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users</w:t>
      </w:r>
      <w:r w:rsidR="00BC0EF4" w:rsidRPr="00BC0EF4">
        <w:rPr>
          <w:rFonts w:ascii="Times New Roman" w:hAnsi="Times New Roman" w:cs="Times New Roman"/>
          <w:color w:val="000000"/>
          <w:sz w:val="28"/>
          <w:szCs w:val="28"/>
        </w:rPr>
        <w:t>”</w:t>
      </w:r>
    </w:p>
    <w:p w14:paraId="26D61EA7" w14:textId="5E5A9F21" w:rsidR="00E4226F" w:rsidRDefault="00EC01D5" w:rsidP="00EC01D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979293" wp14:editId="07AE8228">
                <wp:simplePos x="0" y="0"/>
                <wp:positionH relativeFrom="column">
                  <wp:posOffset>3470095</wp:posOffset>
                </wp:positionH>
                <wp:positionV relativeFrom="paragraph">
                  <wp:posOffset>2627391</wp:posOffset>
                </wp:positionV>
                <wp:extent cx="465128" cy="142710"/>
                <wp:effectExtent l="0" t="0" r="0" b="0"/>
                <wp:wrapNone/>
                <wp:docPr id="16" name="Стрелка: вправо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65128" cy="14271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B90D61" id="Стрелка: вправо 16" o:spid="_x0000_s1026" type="#_x0000_t13" style="position:absolute;margin-left:273.25pt;margin-top:206.9pt;width:36.6pt;height:11.25pt;rotation:18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" adj="18286" fillcolor="red" stroked="f" strokeweight="2pt"/>
            </w:pict>
          </mc:Fallback>
        </mc:AlternateContent>
      </w:r>
      <w:r w:rsidR="00E4226F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C96454E" wp14:editId="79EE6D93">
            <wp:extent cx="4324775" cy="284395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3" t="1" r="11997" b="1560"/>
                    <a:stretch/>
                  </pic:blipFill>
                  <pic:spPr bwMode="auto">
                    <a:xfrm>
                      <a:off x="0" y="0"/>
                      <a:ext cx="4325117" cy="2844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24BDE" w14:textId="70954967" w:rsidR="00BC0EF4" w:rsidRDefault="00BC0EF4" w:rsidP="00EC01D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2A2DF8BE" w14:textId="40AC6279" w:rsidR="00BC0EF4" w:rsidRDefault="00BC0EF4" w:rsidP="00EC01D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304A8071" w14:textId="352E49A4" w:rsidR="00BC0EF4" w:rsidRDefault="00BC0EF4" w:rsidP="00EC01D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4BCBE335" w14:textId="67D83ECB" w:rsidR="00BC0EF4" w:rsidRDefault="00BC0EF4" w:rsidP="00EC01D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6DEDEA14" w14:textId="77777777" w:rsidR="00BC0EF4" w:rsidRDefault="00BC0EF4" w:rsidP="00EC01D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3CA8CDAE" w14:textId="67757390" w:rsidR="00E4226F" w:rsidRPr="00BC0EF4" w:rsidRDefault="00BC0EF4" w:rsidP="00EC01D5">
      <w:pPr>
        <w:pStyle w:val="a3"/>
        <w:numPr>
          <w:ilvl w:val="0"/>
          <w:numId w:val="16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После установки файла запускаем его и нажимаем на кнопку</w:t>
      </w:r>
      <w:r w:rsidRPr="00BC0EF4">
        <w:rPr>
          <w:rFonts w:ascii="Times New Roman" w:hAnsi="Times New Roman" w:cs="Times New Roman"/>
          <w:color w:val="000000"/>
          <w:sz w:val="28"/>
          <w:szCs w:val="28"/>
        </w:rPr>
        <w:t xml:space="preserve"> “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Install</w:t>
      </w:r>
      <w:r w:rsidRPr="00BC0EF4">
        <w:rPr>
          <w:rFonts w:ascii="Times New Roman" w:hAnsi="Times New Roman" w:cs="Times New Roman"/>
          <w:color w:val="000000"/>
          <w:sz w:val="28"/>
          <w:szCs w:val="28"/>
        </w:rPr>
        <w:t>”.</w:t>
      </w:r>
    </w:p>
    <w:p w14:paraId="26C19A91" w14:textId="786DFE2D" w:rsidR="00BC0EF4" w:rsidRDefault="00BC0EF4" w:rsidP="00EC01D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C0EF4">
        <w:rPr>
          <w:rFonts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5A2BBD5B" wp14:editId="7C7D581E">
            <wp:extent cx="4050183" cy="2238317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4438" cy="225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EFB9" w14:textId="77777777" w:rsidR="00BC0EF4" w:rsidRDefault="00BC0EF4" w:rsidP="00EC01D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625AFDE" w14:textId="50C5400D" w:rsidR="00BC0EF4" w:rsidRDefault="00BC0EF4" w:rsidP="00EC01D5">
      <w:pPr>
        <w:pStyle w:val="a3"/>
        <w:numPr>
          <w:ilvl w:val="0"/>
          <w:numId w:val="16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Если у вас уже установлен данный пакет инструкций вы можете обновить его, нажав кнопку </w:t>
      </w:r>
      <w:r w:rsidRPr="00BC0EF4">
        <w:rPr>
          <w:rFonts w:ascii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Uninstall</w:t>
      </w:r>
      <w:r w:rsidRPr="00BC0EF4">
        <w:rPr>
          <w:rFonts w:ascii="Times New Roman" w:hAnsi="Times New Roman" w:cs="Times New Roman"/>
          <w:color w:val="000000"/>
          <w:sz w:val="28"/>
          <w:szCs w:val="28"/>
        </w:rPr>
        <w:t>”.</w:t>
      </w:r>
    </w:p>
    <w:p w14:paraId="4C62D4B8" w14:textId="4A311373" w:rsidR="00BC0EF4" w:rsidRDefault="00BC0EF4" w:rsidP="00EC01D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E8064CC" wp14:editId="193A892C">
            <wp:extent cx="4085225" cy="224953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5" t="18366" r="10497" b="4841"/>
                    <a:stretch/>
                  </pic:blipFill>
                  <pic:spPr bwMode="auto">
                    <a:xfrm>
                      <a:off x="0" y="0"/>
                      <a:ext cx="4116228" cy="226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4036F" w14:textId="77777777" w:rsidR="00BC0EF4" w:rsidRDefault="00BC0EF4" w:rsidP="00EC01D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706D7981" w14:textId="2FE5AC45" w:rsidR="00BC0EF4" w:rsidRPr="00BC0EF4" w:rsidRDefault="00BC0EF4" w:rsidP="00EC01D5">
      <w:pPr>
        <w:pStyle w:val="a3"/>
        <w:numPr>
          <w:ilvl w:val="0"/>
          <w:numId w:val="16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JRE </w:t>
      </w:r>
      <w:r>
        <w:rPr>
          <w:rFonts w:ascii="Times New Roman" w:hAnsi="Times New Roman" w:cs="Times New Roman"/>
          <w:color w:val="000000"/>
          <w:sz w:val="28"/>
          <w:szCs w:val="28"/>
        </w:rPr>
        <w:t>установлено!</w:t>
      </w:r>
    </w:p>
    <w:p w14:paraId="190EA3EB" w14:textId="6FAA7659" w:rsidR="00BC0EF4" w:rsidRDefault="00BC0EF4" w:rsidP="00EC01D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3376B542" wp14:editId="33149790">
            <wp:extent cx="4095165" cy="2243531"/>
            <wp:effectExtent l="0" t="0" r="63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2" t="10018" r="9264" b="2466"/>
                    <a:stretch/>
                  </pic:blipFill>
                  <pic:spPr bwMode="auto">
                    <a:xfrm>
                      <a:off x="0" y="0"/>
                      <a:ext cx="4103732" cy="224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B337B" w14:textId="5307463A" w:rsidR="00BC0EF4" w:rsidRDefault="00BC0EF4" w:rsidP="00EC01D5">
      <w:pPr>
        <w:pStyle w:val="a3"/>
        <w:numPr>
          <w:ilvl w:val="0"/>
          <w:numId w:val="16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Для корректной работы после установки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JRE</w:t>
      </w:r>
      <w:r w:rsidRPr="00BC0E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необходимо зайти 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LibreOffice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EC01D5">
        <w:rPr>
          <w:rFonts w:ascii="Times New Roman" w:hAnsi="Times New Roman" w:cs="Times New Roman"/>
          <w:color w:val="000000"/>
          <w:sz w:val="28"/>
          <w:szCs w:val="28"/>
        </w:rPr>
        <w:t>далее в «Параметры», далее в «</w:t>
      </w:r>
      <w:r w:rsidR="00EC01D5">
        <w:rPr>
          <w:rFonts w:ascii="Times New Roman" w:hAnsi="Times New Roman" w:cs="Times New Roman"/>
          <w:color w:val="000000"/>
          <w:sz w:val="28"/>
          <w:szCs w:val="28"/>
          <w:lang w:val="en-US"/>
        </w:rPr>
        <w:t>LibreOffice</w:t>
      </w:r>
      <w:r w:rsidR="00EC01D5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EC01D5" w:rsidRPr="00EC01D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EC01D5">
        <w:rPr>
          <w:rFonts w:ascii="Times New Roman" w:hAnsi="Times New Roman" w:cs="Times New Roman"/>
          <w:color w:val="000000"/>
          <w:sz w:val="28"/>
          <w:szCs w:val="28"/>
        </w:rPr>
        <w:t>далее в «Расширенные возможности» и выбрать «</w:t>
      </w:r>
      <w:r w:rsidR="00EC01D5">
        <w:rPr>
          <w:rFonts w:ascii="Times New Roman" w:hAnsi="Times New Roman" w:cs="Times New Roman"/>
          <w:color w:val="000000"/>
          <w:sz w:val="28"/>
          <w:szCs w:val="28"/>
          <w:lang w:val="en-US"/>
        </w:rPr>
        <w:t>Oracle</w:t>
      </w:r>
      <w:r w:rsidR="00EC01D5" w:rsidRPr="00EC01D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C01D5">
        <w:rPr>
          <w:rFonts w:ascii="Times New Roman" w:hAnsi="Times New Roman" w:cs="Times New Roman"/>
          <w:color w:val="000000"/>
          <w:sz w:val="28"/>
          <w:szCs w:val="28"/>
          <w:lang w:val="en-US"/>
        </w:rPr>
        <w:t>Corporation</w:t>
      </w:r>
      <w:r w:rsidR="00EC01D5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EC01D5" w:rsidRPr="00EC01D5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EC01D5">
        <w:rPr>
          <w:rFonts w:ascii="Times New Roman" w:hAnsi="Times New Roman" w:cs="Times New Roman"/>
          <w:color w:val="000000"/>
          <w:sz w:val="28"/>
          <w:szCs w:val="28"/>
        </w:rPr>
        <w:t>Примените эти настройки и нажмите «ОК».</w:t>
      </w:r>
    </w:p>
    <w:p w14:paraId="5F51966F" w14:textId="4CC3DBAC" w:rsidR="00BC0EF4" w:rsidRDefault="00BC0EF4" w:rsidP="00EC01D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38F64B2" wp14:editId="3E0B82E3">
            <wp:extent cx="5325726" cy="2913797"/>
            <wp:effectExtent l="0" t="0" r="889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103" cy="292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F3698" w14:textId="2C85640A" w:rsidR="00EC01D5" w:rsidRDefault="00EC01D5" w:rsidP="00EC01D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05302606" w14:textId="3D45278E" w:rsidR="00EC01D5" w:rsidRDefault="00EC01D5" w:rsidP="00EC01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Вывод</w:t>
      </w:r>
      <w:r w:rsidRPr="009925BD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9925B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925BD">
        <w:rPr>
          <w:rFonts w:ascii="Times New Roman" w:hAnsi="Times New Roman" w:cs="Times New Roman"/>
          <w:sz w:val="28"/>
          <w:szCs w:val="28"/>
        </w:rPr>
        <w:t>научи</w:t>
      </w:r>
      <w:r>
        <w:rPr>
          <w:rFonts w:ascii="Times New Roman" w:hAnsi="Times New Roman" w:cs="Times New Roman"/>
          <w:sz w:val="28"/>
          <w:szCs w:val="28"/>
        </w:rPr>
        <w:t>лся</w:t>
      </w:r>
      <w:r w:rsidRPr="009925BD">
        <w:rPr>
          <w:rFonts w:ascii="Times New Roman" w:hAnsi="Times New Roman" w:cs="Times New Roman"/>
          <w:sz w:val="28"/>
          <w:szCs w:val="28"/>
        </w:rPr>
        <w:t xml:space="preserve"> пользоваться образовательными информационными ресурсами, искать нужную информацию с их помощью, а также овладеть навыками установки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5BB0FF" w14:textId="77777777" w:rsidR="00EC01D5" w:rsidRPr="00BC0EF4" w:rsidRDefault="00EC01D5" w:rsidP="00EC01D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EC01D5" w:rsidRPr="00BC0EF4" w:rsidSect="006F7D5F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E46C4" w14:textId="77777777" w:rsidR="00395C2F" w:rsidRDefault="00395C2F" w:rsidP="00EB3B13">
      <w:pPr>
        <w:spacing w:after="0" w:line="240" w:lineRule="auto"/>
      </w:pPr>
      <w:r>
        <w:separator/>
      </w:r>
    </w:p>
  </w:endnote>
  <w:endnote w:type="continuationSeparator" w:id="0">
    <w:p w14:paraId="55EAF814" w14:textId="77777777" w:rsidR="00395C2F" w:rsidRDefault="00395C2F" w:rsidP="00EB3B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256219" w14:textId="77777777" w:rsidR="00395C2F" w:rsidRDefault="00395C2F" w:rsidP="00EB3B13">
      <w:pPr>
        <w:spacing w:after="0" w:line="240" w:lineRule="auto"/>
      </w:pPr>
      <w:r>
        <w:separator/>
      </w:r>
    </w:p>
  </w:footnote>
  <w:footnote w:type="continuationSeparator" w:id="0">
    <w:p w14:paraId="6A4A7B9A" w14:textId="77777777" w:rsidR="00395C2F" w:rsidRDefault="00395C2F" w:rsidP="00EB3B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3674E"/>
    <w:multiLevelType w:val="hybridMultilevel"/>
    <w:tmpl w:val="C77EB1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57B56"/>
    <w:multiLevelType w:val="hybridMultilevel"/>
    <w:tmpl w:val="DC8C940A"/>
    <w:lvl w:ilvl="0" w:tplc="82A2E29A">
      <w:start w:val="1"/>
      <w:numFmt w:val="decimal"/>
      <w:lvlText w:val="%1."/>
      <w:lvlJc w:val="left"/>
      <w:pPr>
        <w:ind w:left="1364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932052D"/>
    <w:multiLevelType w:val="hybridMultilevel"/>
    <w:tmpl w:val="9C32C45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BCB2AF9"/>
    <w:multiLevelType w:val="multilevel"/>
    <w:tmpl w:val="AFBE8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780CE9"/>
    <w:multiLevelType w:val="hybridMultilevel"/>
    <w:tmpl w:val="C658B042"/>
    <w:lvl w:ilvl="0" w:tplc="82A2E29A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8C38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sz w:val="2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0BD715C"/>
    <w:multiLevelType w:val="hybridMultilevel"/>
    <w:tmpl w:val="BA10805E"/>
    <w:lvl w:ilvl="0" w:tplc="29FE6C8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82E6B33"/>
    <w:multiLevelType w:val="hybridMultilevel"/>
    <w:tmpl w:val="8B48E330"/>
    <w:lvl w:ilvl="0" w:tplc="1D64F9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D9A6CCD"/>
    <w:multiLevelType w:val="multilevel"/>
    <w:tmpl w:val="A3CEC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9C36D5"/>
    <w:multiLevelType w:val="hybridMultilevel"/>
    <w:tmpl w:val="6C3A86D8"/>
    <w:lvl w:ilvl="0" w:tplc="1D64F9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EBC7E85"/>
    <w:multiLevelType w:val="hybridMultilevel"/>
    <w:tmpl w:val="F04669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DB3F50"/>
    <w:multiLevelType w:val="hybridMultilevel"/>
    <w:tmpl w:val="277413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FC4C43"/>
    <w:multiLevelType w:val="hybridMultilevel"/>
    <w:tmpl w:val="6D9C7A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AA6A17"/>
    <w:multiLevelType w:val="hybridMultilevel"/>
    <w:tmpl w:val="20968312"/>
    <w:lvl w:ilvl="0" w:tplc="34502ED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DF4452"/>
    <w:multiLevelType w:val="hybridMultilevel"/>
    <w:tmpl w:val="A5206C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FF32F4"/>
    <w:multiLevelType w:val="multilevel"/>
    <w:tmpl w:val="A0BA6CA2"/>
    <w:lvl w:ilvl="0">
      <w:start w:val="3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  <w:i w:val="0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3"/>
  </w:num>
  <w:num w:numId="2">
    <w:abstractNumId w:val="3"/>
  </w:num>
  <w:num w:numId="3">
    <w:abstractNumId w:val="10"/>
  </w:num>
  <w:num w:numId="4">
    <w:abstractNumId w:val="14"/>
  </w:num>
  <w:num w:numId="5">
    <w:abstractNumId w:val="2"/>
  </w:num>
  <w:num w:numId="6">
    <w:abstractNumId w:val="11"/>
  </w:num>
  <w:num w:numId="7">
    <w:abstractNumId w:val="4"/>
  </w:num>
  <w:num w:numId="8">
    <w:abstractNumId w:val="9"/>
  </w:num>
  <w:num w:numId="9">
    <w:abstractNumId w:val="7"/>
  </w:num>
  <w:num w:numId="10">
    <w:abstractNumId w:val="15"/>
  </w:num>
  <w:num w:numId="11">
    <w:abstractNumId w:val="1"/>
  </w:num>
  <w:num w:numId="12">
    <w:abstractNumId w:val="5"/>
  </w:num>
  <w:num w:numId="13">
    <w:abstractNumId w:val="12"/>
  </w:num>
  <w:num w:numId="14">
    <w:abstractNumId w:val="8"/>
  </w:num>
  <w:num w:numId="15">
    <w:abstractNumId w:val="0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2014"/>
    <w:rsid w:val="00004B36"/>
    <w:rsid w:val="00017312"/>
    <w:rsid w:val="00302014"/>
    <w:rsid w:val="00360191"/>
    <w:rsid w:val="00395C2F"/>
    <w:rsid w:val="003C3D62"/>
    <w:rsid w:val="00404274"/>
    <w:rsid w:val="00415397"/>
    <w:rsid w:val="00451E5C"/>
    <w:rsid w:val="004D6EA2"/>
    <w:rsid w:val="00530045"/>
    <w:rsid w:val="00534BB8"/>
    <w:rsid w:val="0058451E"/>
    <w:rsid w:val="005B3775"/>
    <w:rsid w:val="005B4F11"/>
    <w:rsid w:val="0066388A"/>
    <w:rsid w:val="006D200F"/>
    <w:rsid w:val="006F7D5F"/>
    <w:rsid w:val="007018A3"/>
    <w:rsid w:val="007553A3"/>
    <w:rsid w:val="007629FF"/>
    <w:rsid w:val="007A216A"/>
    <w:rsid w:val="007A246C"/>
    <w:rsid w:val="007D64BB"/>
    <w:rsid w:val="0095629C"/>
    <w:rsid w:val="00976E5F"/>
    <w:rsid w:val="009925BD"/>
    <w:rsid w:val="009D5120"/>
    <w:rsid w:val="00A11A55"/>
    <w:rsid w:val="00A60761"/>
    <w:rsid w:val="00AB4EB0"/>
    <w:rsid w:val="00AE4086"/>
    <w:rsid w:val="00AE4232"/>
    <w:rsid w:val="00AF225C"/>
    <w:rsid w:val="00B16CCB"/>
    <w:rsid w:val="00B44DF3"/>
    <w:rsid w:val="00BC0EF4"/>
    <w:rsid w:val="00BF1076"/>
    <w:rsid w:val="00C0544A"/>
    <w:rsid w:val="00CC2F7A"/>
    <w:rsid w:val="00D425FA"/>
    <w:rsid w:val="00D51074"/>
    <w:rsid w:val="00DA0FE1"/>
    <w:rsid w:val="00E4226F"/>
    <w:rsid w:val="00E60089"/>
    <w:rsid w:val="00EB3B13"/>
    <w:rsid w:val="00EC01D5"/>
    <w:rsid w:val="00F77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DDADAB"/>
  <w15:docId w15:val="{670D8CCD-1B82-48F1-842B-A65C3084E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1A55"/>
  </w:style>
  <w:style w:type="paragraph" w:styleId="1">
    <w:name w:val="heading 1"/>
    <w:basedOn w:val="a"/>
    <w:next w:val="a"/>
    <w:link w:val="10"/>
    <w:uiPriority w:val="9"/>
    <w:qFormat/>
    <w:rsid w:val="00A11A55"/>
    <w:pPr>
      <w:keepNext/>
      <w:keepLines/>
      <w:spacing w:before="480" w:after="0"/>
      <w:ind w:left="1416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F10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F107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EB3B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1A55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A11A5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E42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AE4232"/>
    <w:rPr>
      <w:b/>
      <w:bCs/>
    </w:rPr>
  </w:style>
  <w:style w:type="character" w:styleId="a6">
    <w:name w:val="Intense Emphasis"/>
    <w:basedOn w:val="a0"/>
    <w:uiPriority w:val="21"/>
    <w:qFormat/>
    <w:rsid w:val="00AE4232"/>
    <w:rPr>
      <w:b/>
      <w:bCs/>
      <w:i/>
      <w:iCs/>
      <w:color w:val="4F81BD" w:themeColor="accent1"/>
    </w:rPr>
  </w:style>
  <w:style w:type="paragraph" w:styleId="21">
    <w:name w:val="Quote"/>
    <w:basedOn w:val="a"/>
    <w:next w:val="a"/>
    <w:link w:val="22"/>
    <w:uiPriority w:val="29"/>
    <w:qFormat/>
    <w:rsid w:val="00AE4232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AE4232"/>
    <w:rPr>
      <w:i/>
      <w:iCs/>
      <w:color w:val="000000" w:themeColor="text1"/>
    </w:rPr>
  </w:style>
  <w:style w:type="paragraph" w:styleId="a7">
    <w:name w:val="Intense Quote"/>
    <w:basedOn w:val="a"/>
    <w:next w:val="a"/>
    <w:link w:val="a8"/>
    <w:uiPriority w:val="30"/>
    <w:qFormat/>
    <w:rsid w:val="00AE423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AE4232"/>
    <w:rPr>
      <w:b/>
      <w:bCs/>
      <w:i/>
      <w:iCs/>
      <w:color w:val="4F81BD" w:themeColor="accent1"/>
    </w:rPr>
  </w:style>
  <w:style w:type="character" w:styleId="a9">
    <w:name w:val="Hyperlink"/>
    <w:basedOn w:val="a0"/>
    <w:uiPriority w:val="99"/>
    <w:unhideWhenUsed/>
    <w:rsid w:val="009D5120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BF10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F107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BF10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F107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EB3B1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c">
    <w:name w:val="No Spacing"/>
    <w:uiPriority w:val="1"/>
    <w:qFormat/>
    <w:rsid w:val="00EB3B13"/>
    <w:pPr>
      <w:spacing w:after="0" w:line="240" w:lineRule="auto"/>
    </w:pPr>
  </w:style>
  <w:style w:type="paragraph" w:styleId="ad">
    <w:name w:val="header"/>
    <w:basedOn w:val="a"/>
    <w:link w:val="ae"/>
    <w:uiPriority w:val="99"/>
    <w:unhideWhenUsed/>
    <w:rsid w:val="00EB3B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EB3B13"/>
  </w:style>
  <w:style w:type="paragraph" w:styleId="af">
    <w:name w:val="footer"/>
    <w:basedOn w:val="a"/>
    <w:link w:val="af0"/>
    <w:uiPriority w:val="99"/>
    <w:unhideWhenUsed/>
    <w:rsid w:val="00EB3B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EB3B13"/>
  </w:style>
  <w:style w:type="paragraph" w:styleId="af1">
    <w:name w:val="Plain Text"/>
    <w:basedOn w:val="a"/>
    <w:link w:val="af2"/>
    <w:unhideWhenUsed/>
    <w:rsid w:val="00302014"/>
    <w:pPr>
      <w:spacing w:after="0" w:line="360" w:lineRule="auto"/>
      <w:jc w:val="both"/>
    </w:pPr>
    <w:rPr>
      <w:rFonts w:ascii="Courier New" w:eastAsia="Times New Roman" w:hAnsi="Courier New" w:cs="Times New Roman"/>
      <w:sz w:val="28"/>
      <w:szCs w:val="20"/>
      <w:lang w:val="x-none" w:eastAsia="x-none"/>
    </w:rPr>
  </w:style>
  <w:style w:type="character" w:customStyle="1" w:styleId="af2">
    <w:name w:val="Текст Знак"/>
    <w:basedOn w:val="a0"/>
    <w:link w:val="af1"/>
    <w:rsid w:val="00302014"/>
    <w:rPr>
      <w:rFonts w:ascii="Courier New" w:eastAsia="Times New Roman" w:hAnsi="Courier New" w:cs="Times New Roman"/>
      <w:sz w:val="28"/>
      <w:szCs w:val="20"/>
      <w:lang w:val="x-none" w:eastAsia="x-none"/>
    </w:rPr>
  </w:style>
  <w:style w:type="paragraph" w:customStyle="1" w:styleId="futurismarkdown-paragraph">
    <w:name w:val="futurismarkdown-paragraph"/>
    <w:basedOn w:val="a"/>
    <w:rsid w:val="00B16C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3">
    <w:name w:val="Unresolved Mention"/>
    <w:basedOn w:val="a0"/>
    <w:uiPriority w:val="99"/>
    <w:semiHidden/>
    <w:unhideWhenUsed/>
    <w:rsid w:val="009925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libreoffice.or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www.java.com/en/download/" TargetMode="External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1050;&#1086;&#1085;&#1089;&#1087;&#1077;&#1082;&#1090;&#1099;%20&#1048;&#1058;\&#1055;&#1056;&#1040;&#1050;&#1058;&#1048;&#1063;&#1045;&#1057;&#1050;&#1054;&#1045;%20&#1047;&#1040;&#1044;&#1040;&#1053;&#1048;&#1045;_2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E1028A-1FE0-42D0-BD64-23610D6A1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ПРАКТИЧЕСКОЕ ЗАДАНИЕ_2.dotx</Template>
  <TotalTime>38</TotalTime>
  <Pages>6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о выполнении практического задания № выполнил студент группы 16ит18К</vt:lpstr>
    </vt:vector>
  </TitlesOfParts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практического задания № выполнил студент группы 16ит18К</dc:title>
  <dc:creator>admin</dc:creator>
  <cp:lastModifiedBy>Алексей</cp:lastModifiedBy>
  <cp:revision>4</cp:revision>
  <dcterms:created xsi:type="dcterms:W3CDTF">2025-01-17T06:19:00Z</dcterms:created>
  <dcterms:modified xsi:type="dcterms:W3CDTF">2025-01-17T07:36:00Z</dcterms:modified>
</cp:coreProperties>
</file>